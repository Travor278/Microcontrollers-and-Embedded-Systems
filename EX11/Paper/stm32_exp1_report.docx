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B750E">
      <w:pPr>
        <w:rPr>
          <w:kern w:val="0"/>
        </w:rPr>
      </w:pPr>
      <w:bookmarkStart w:id="0" w:name="_GoBack"/>
      <w:bookmarkEnd w:id="0"/>
      <w:r>
        <w:rPr>
          <w:rFonts w:hint="eastAsia"/>
          <w:kern w:val="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19079210</wp:posOffset>
                </wp:positionH>
                <wp:positionV relativeFrom="paragraph">
                  <wp:posOffset>-292100</wp:posOffset>
                </wp:positionV>
                <wp:extent cx="0" cy="3749040"/>
                <wp:effectExtent l="4445" t="0" r="8255" b="10160"/>
                <wp:wrapNone/>
                <wp:docPr id="3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904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1502.3pt;margin-top:-23pt;height:295.2pt;width:0pt;z-index:251660288;mso-width-relative:page;mso-height-relative:page;" filled="f" stroked="t" coordsize="21600,21600" o:gfxdata="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CSSK8DZ&#10;AAAADQEAAA8AAAAAAAAAAQAgAAAAIgAAAGRycy9kb3ducmV2LnhtbFBLAQIUABQAAAAIAIdO4kAT&#10;vBbR5gEAAN4DAAAOAAAAAAAAAAEAIAAAACg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楷体_GB2312"/>
          <w:kern w:val="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-367030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1905" b="9525"/>
                <wp:wrapNone/>
                <wp:docPr id="2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4"/>
                              <w:tblW w:w="2534" w:type="dxa"/>
                              <w:tblInd w:w="0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910"/>
                              <w:gridCol w:w="1624"/>
                            </w:tblGrid>
                            <w:tr w14:paraId="3648009D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24" w:hRule="exact"/>
                              </w:trPr>
                              <w:tc>
                                <w:tcPr>
                                  <w:tcW w:w="910" w:type="dxa"/>
                                  <w:noWrap w:val="0"/>
                                  <w:vAlign w:val="bottom"/>
                                </w:tcPr>
                                <w:p w14:paraId="59549819">
                                  <w:pPr>
                                    <w:ind w:left="206" w:right="210" w:hanging="205" w:hangingChars="98"/>
                                    <w:jc w:val="right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评阅人</w:t>
                                  </w:r>
                                </w:p>
                                <w:p w14:paraId="1D639EA7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老师</w:t>
                                  </w:r>
                                </w:p>
                                <w:p w14:paraId="2893044D">
                                  <w:pPr>
                                    <w:spacing w:line="480" w:lineRule="exact"/>
                                    <w:ind w:left="274" w:hanging="274" w:hangingChars="98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  <w:noWrap w:val="0"/>
                                  <w:vAlign w:val="bottom"/>
                                </w:tcPr>
                                <w:p w14:paraId="5DB8D08F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225606D"/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矩形 8" o:spid="_x0000_s1026" o:spt="1" style="position:absolute;left:0pt;margin-left:-28.9pt;margin-top:-16.45pt;height:41.25pt;width:153.85pt;z-index:251659264;mso-width-relative:page;mso-height-relative:page;" fillcolor="#FFFFFF" filled="t" stroked="f" coordsize="21600,21600" o:gfxdata="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DLcbtgAAAAKAQAA&#10;DwAAAAAAAAABACAAAAAiAAAAZHJzL2Rvd25yZXYueG1sUEsBAhQAFAAAAAgAh07iQCiX+b7gAQAA&#10;tAMAAA4AAAAAAAAAAQAgAAAAJwEAAGRycy9lMm9Eb2MueG1sUEsFBgAAAAAGAAYAWQEAAHkF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4"/>
                        <w:tblW w:w="2534" w:type="dxa"/>
                        <w:tblInd w:w="0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910"/>
                        <w:gridCol w:w="1624"/>
                      </w:tblGrid>
                      <w:tr w14:paraId="3648009D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24" w:hRule="exact"/>
                        </w:trPr>
                        <w:tc>
                          <w:tcPr>
                            <w:tcW w:w="910" w:type="dxa"/>
                            <w:noWrap w:val="0"/>
                            <w:vAlign w:val="bottom"/>
                          </w:tcPr>
                          <w:p w14:paraId="59549819">
                            <w:pPr>
                              <w:ind w:left="206" w:right="210" w:hanging="205" w:hangingChars="98"/>
                              <w:jc w:val="right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评阅人</w:t>
                            </w:r>
                          </w:p>
                          <w:p w14:paraId="1D639EA7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老师</w:t>
                            </w:r>
                          </w:p>
                          <w:p w14:paraId="2893044D">
                            <w:pPr>
                              <w:spacing w:line="480" w:lineRule="exact"/>
                              <w:ind w:left="274" w:hanging="274" w:hangingChars="98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  <w:noWrap w:val="0"/>
                            <w:vAlign w:val="bottom"/>
                          </w:tcPr>
                          <w:p w14:paraId="5DB8D08F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2225606D"/>
                  </w:txbxContent>
                </v:textbox>
              </v:rect>
            </w:pict>
          </mc:Fallback>
        </mc:AlternateContent>
      </w:r>
      <w:r>
        <w:rPr>
          <w:rFonts w:hint="eastAsia"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3996690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1905" b="9525"/>
                <wp:wrapNone/>
                <wp:docPr id="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4"/>
                              <w:tblW w:w="2534" w:type="dxa"/>
                              <w:jc w:val="right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012"/>
                              <w:gridCol w:w="1522"/>
                            </w:tblGrid>
                            <w:tr w14:paraId="01F3479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24" w:hRule="exact"/>
                                <w:jc w:val="right"/>
                              </w:trPr>
                              <w:tc>
                                <w:tcPr>
                                  <w:tcW w:w="1012" w:type="dxa"/>
                                  <w:noWrap w:val="0"/>
                                  <w:vAlign w:val="bottom"/>
                                </w:tcPr>
                                <w:p w14:paraId="3D3BC11A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实验成绩</w:t>
                                  </w:r>
                                </w:p>
                                <w:p w14:paraId="025343BE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成绩</w:t>
                                  </w:r>
                                </w:p>
                                <w:p w14:paraId="194FAA3C">
                                  <w:pPr>
                                    <w:spacing w:line="480" w:lineRule="exact"/>
                                    <w:ind w:left="274" w:hanging="274" w:hangingChars="98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2" w:type="dxa"/>
                                  <w:noWrap w:val="0"/>
                                  <w:vAlign w:val="bottom"/>
                                </w:tcPr>
                                <w:p w14:paraId="66D472F2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44E888A"/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314.7pt;margin-top:-16.45pt;height:41.25pt;width:153.85pt;z-index:251661312;mso-width-relative:page;mso-height-relative:page;" fillcolor="#FFFFFF" filled="t" stroked="f" coordsize="21600,21600" o:gfxdata="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DndZ7ZAAAACgEA&#10;AA8AAAAAAAAAAQAgAAAAIgAAAGRycy9kb3ducmV2LnhtbFBLAQIUABQAAAAIAIdO4kDx28xa4AEA&#10;ALUDAAAOAAAAAAAAAAEAIAAAACgBAABkcnMvZTJvRG9jLnhtbFBLBQYAAAAABgAGAFkBAAB6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4"/>
                        <w:tblW w:w="2534" w:type="dxa"/>
                        <w:jc w:val="right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012"/>
                        <w:gridCol w:w="1522"/>
                      </w:tblGrid>
                      <w:tr w14:paraId="01F3479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24" w:hRule="exact"/>
                          <w:jc w:val="right"/>
                        </w:trPr>
                        <w:tc>
                          <w:tcPr>
                            <w:tcW w:w="1012" w:type="dxa"/>
                            <w:noWrap w:val="0"/>
                            <w:vAlign w:val="bottom"/>
                          </w:tcPr>
                          <w:p w14:paraId="3D3BC11A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实验成绩</w:t>
                            </w:r>
                          </w:p>
                          <w:p w14:paraId="025343BE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成绩</w:t>
                            </w:r>
                          </w:p>
                          <w:p w14:paraId="194FAA3C">
                            <w:pPr>
                              <w:spacing w:line="480" w:lineRule="exact"/>
                              <w:ind w:left="274" w:hanging="274" w:hangingChars="98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22" w:type="dxa"/>
                            <w:noWrap w:val="0"/>
                            <w:vAlign w:val="bottom"/>
                          </w:tcPr>
                          <w:p w14:paraId="66D472F2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444E888A"/>
                  </w:txbxContent>
                </v:textbox>
              </v:rect>
            </w:pict>
          </mc:Fallback>
        </mc:AlternateContent>
      </w:r>
    </w:p>
    <w:p w14:paraId="48569A76">
      <w:pPr>
        <w:jc w:val="center"/>
        <w:rPr>
          <w:kern w:val="0"/>
        </w:rPr>
      </w:pPr>
    </w:p>
    <w:p w14:paraId="1500E26C">
      <w:pPr>
        <w:jc w:val="center"/>
        <w:rPr>
          <w:kern w:val="0"/>
        </w:rPr>
      </w:pPr>
    </w:p>
    <w:p w14:paraId="15C768E7">
      <w:pPr>
        <w:jc w:val="center"/>
        <w:rPr>
          <w:rFonts w:ascii="黑体" w:eastAsia="黑体"/>
          <w:b/>
          <w:kern w:val="0"/>
          <w:sz w:val="48"/>
          <w:szCs w:val="48"/>
        </w:rPr>
      </w:pPr>
      <w:r>
        <w:rPr>
          <w:rFonts w:hint="eastAsia"/>
          <w:kern w:val="0"/>
        </w:rPr>
        <w:drawing>
          <wp:inline distT="0" distB="0" distL="114300" distR="114300">
            <wp:extent cx="2838450" cy="809625"/>
            <wp:effectExtent l="0" t="0" r="6350" b="3175"/>
            <wp:docPr id="1" name="图片 1" descr="u=1549092643,3105127979&amp;fm=23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=1549092643,3105127979&amp;fm=23&amp;gp=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2804B">
      <w:pPr>
        <w:pStyle w:val="2"/>
        <w:spacing w:after="156" w:afterLines="50"/>
        <w:rPr>
          <w:b w:val="0"/>
          <w:color w:val="000000"/>
          <w:kern w:val="0"/>
          <w:sz w:val="84"/>
          <w:szCs w:val="84"/>
        </w:rPr>
      </w:pPr>
      <w:r>
        <w:rPr>
          <w:rFonts w:hint="eastAsia"/>
          <w:b w:val="0"/>
          <w:color w:val="000000"/>
          <w:w w:val="54"/>
          <w:kern w:val="0"/>
          <w:sz w:val="84"/>
          <w:szCs w:val="84"/>
        </w:rPr>
        <w:t>自动化学院本科生实验报告</w:t>
      </w:r>
    </w:p>
    <w:p w14:paraId="71B83CEE">
      <w:pPr>
        <w:spacing w:line="540" w:lineRule="exact"/>
        <w:rPr>
          <w:rFonts w:ascii="宋体" w:hAnsi="宋体" w:cs="宋体"/>
          <w:b/>
          <w:bCs/>
          <w:kern w:val="0"/>
          <w:sz w:val="24"/>
        </w:rPr>
      </w:pP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  <w:u w:val="single"/>
        </w:rPr>
        <w:t xml:space="preserve">                              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课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程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实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验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报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告</w:t>
      </w:r>
    </w:p>
    <w:p w14:paraId="0ECC351D">
      <w:pPr>
        <w:jc w:val="center"/>
        <w:rPr>
          <w:kern w:val="0"/>
        </w:rPr>
      </w:pPr>
    </w:p>
    <w:tbl>
      <w:tblPr>
        <w:tblStyle w:val="4"/>
        <w:tblW w:w="967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79"/>
      </w:tblGrid>
      <w:tr w14:paraId="6ED6A6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noWrap w:val="0"/>
            <w:vAlign w:val="bottom"/>
          </w:tcPr>
          <w:p>
            <w:r>
              <w:rPr>
                <w:rFonts w:ascii="Times New Roman" w:hAnsi="Times New Roman" w:eastAsia="宋体"/>
                <w:sz w:val="21"/>
              </w:rPr>
              <w:t>专业 ________    班级 ________    姓名 ________    学号 ________________</w:t>
            </w:r>
          </w:p>
        </w:tc>
      </w:tr>
      <w:tr w14:paraId="78AF77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noWrap w:val="0"/>
            <w:vAlign w:val="bottom"/>
          </w:tcPr>
          <w:p>
            <w:r>
              <w:rPr>
                <w:rFonts w:ascii="Times New Roman" w:hAnsi="Times New Roman" w:eastAsia="宋体"/>
                <w:sz w:val="21"/>
              </w:rPr>
              <w:t>课程名称  微控制器与嵌入式系统实验    实验名称  STM32实验一 实验环境熟悉及基本IO实验</w:t>
            </w:r>
          </w:p>
        </w:tc>
      </w:tr>
      <w:tr w14:paraId="1D4F60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noWrap w:val="0"/>
            <w:vAlign w:val="bottom"/>
          </w:tcPr>
          <w:p>
            <w:r>
              <w:rPr>
                <w:rFonts w:ascii="Times New Roman" w:hAnsi="Times New Roman" w:eastAsia="宋体"/>
                <w:sz w:val="21"/>
              </w:rPr>
              <w:t>地点  野火STM32实验平台 / Keil MDK    台号 ______    指导教师 ________    日期 ________</w:t>
            </w:r>
          </w:p>
        </w:tc>
      </w:tr>
    </w:tbl>
    <w:p w14:paraId="0C269447">
      <w:pPr>
        <w:jc w:val="center"/>
        <w:rPr>
          <w:kern w:val="0"/>
        </w:rPr>
      </w:pPr>
    </w:p>
    <w:p w14:paraId="742DA5A9">
      <w:pPr>
        <w:rPr>
          <w:kern w:val="0"/>
        </w:rPr>
      </w:pPr>
    </w:p>
    <w:tbl>
      <w:tblPr>
        <w:tblStyle w:val="4"/>
        <w:tblW w:w="96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9"/>
      </w:tblGrid>
      <w:tr w14:paraId="74089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5" w:hRule="atLeast"/>
          <w:jc w:val="center"/>
        </w:trPr>
        <w:tc>
          <w:tcPr>
            <w:tcW w:w="9679" w:type="dxa"/>
            <w:noWrap w:val="0"/>
            <w:vAlign w:val="top"/>
          </w:tcPr>
          <w:p>
            <w:pPr>
              <w:spacing w:line="300" w:lineRule="auto" w:after="60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实验名称：STM32实验一 实验环境熟悉及基本IO实验</w:t>
            </w:r>
          </w:p>
          <w:p>
            <w:pPr>
              <w:spacing w:line="300" w:lineRule="auto" w:after="60"/>
            </w:pPr>
            <w:r>
              <w:rPr>
                <w:rFonts w:ascii="Times New Roman" w:hAnsi="Times New Roman" w:eastAsia="宋体"/>
                <w:b/>
                <w:sz w:val="24"/>
              </w:rPr>
              <w:t>一、实验内容、目的与要求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本实验对应《野火STM32实验任务书-自动化+测控(1)》中的“实验一 实验环境熟悉及基本IO实验”。基础部分参考《STM32库开发实战指南--基于野火指南者开发板》第3章、第12章和第13章，完成DAP下载环境配置、GPIO输出点亮RGB灯、GPIO输入按键检测等内容；提高题在此基础上实现RGB灯双模式控制。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实验目的包括：熟悉野火指南者STM32开发板、CMSIS-DAP仿真器和Keil MDK工程配置方法；掌握STM32标准外设库中RCC、GPIO输出和GPIO输入的基本使用；理解RGB灯低电平点亮、按键高电平有效等硬件特性；能够把按键扫描、状态变量和LED颜色输出组织成一个可切换模式的小型控制程序。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提高题要求实现两种显示模式。模式一为纯色循环，RGB灯按红、绿、蓝依次显示，每种颜色约保持1秒，按下K1后改变循环方向；模式二为混色显示，显示黄、紫、青、白等混合颜色，按K1切换到下一种混合颜色，按K2在模式一和模式二之间切换。</w:t>
            </w:r>
          </w:p>
          <w:p>
            <w:pPr>
              <w:spacing w:line="300" w:lineRule="auto" w:after="60"/>
            </w:pPr>
            <w:r>
              <w:rPr>
                <w:rFonts w:ascii="Times New Roman" w:hAnsi="Times New Roman" w:eastAsia="宋体"/>
                <w:b/>
                <w:sz w:val="24"/>
              </w:rPr>
              <w:t>二、实验硬件与软件环境条件（标注实验设备名称及设备号）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硬件环境：PC机、野火STM32指南者开发板、CMSIS-DAP仿真器、板载RGB LED、板载按键K1/K2、USB供电与下载线。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软件环境：Keil uVision5、ARMCC工具链、STM32F10x标准外设库、野火第13章“GPIO输入--按键检测”标准库工程模板。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工程位置：EX11。主要源码文件为EX11/User/main.c、EX11/User/led/bsp_led.c、EX11/User/led/bsp_led.h、EX11/User/key/bsp_key.c、EX11/User/key/bsp_key.h。主要引脚为：红灯LED1接PB5，绿灯LED2接PB0，蓝灯LED3接PB1，三色灯均为低电平点亮；K1接PA0，K2接PC13，按下为高电平。</w:t>
            </w:r>
          </w:p>
          <w:p>
            <w:pPr>
              <w:spacing w:line="300" w:lineRule="auto" w:after="60"/>
            </w:pPr>
            <w:r>
              <w:rPr>
                <w:rFonts w:ascii="Times New Roman" w:hAnsi="Times New Roman" w:eastAsia="宋体"/>
                <w:b/>
                <w:sz w:val="24"/>
              </w:rPr>
              <w:t>三、实验线路示图、程序算法流程图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本实验使用板载RGB LED和板载按键，无需外接LED或按键。连接关系可表示为：PB5-&gt;红色LED，PB0-&gt;绿色LED，PB1-&gt;蓝色LED，PA0-&gt;K1，PC13-&gt;K2，CMSIS-DAP-&gt;SWD下载接口。</w:t>
            </w:r>
          </w:p>
          <w:p>
            <w:pPr>
              <w:spacing w:line="300" w:lineRule="auto" w:after="60"/>
            </w:pPr>
            <w:r>
              <w:rPr>
                <w:rFonts w:ascii="Times New Roman" w:hAnsi="Times New Roman" w:eastAsia="宋体"/>
                <w:sz w:val="21"/>
              </w:rPr>
              <w:t>【图片占位：开发板、DAP连接和RGB灯/按键位置照片】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程序上电后先调用LED_GPIO_Config()初始化PB5、PB0、PB1为推挽输出并关闭RGB灯，再调用Key_GPIO_Config()初始化PA0和PC13为浮空输入。main()中定义mode表示当前模式，pureIndex表示当前纯色序号，mixedIndex表示当前混色序号，pureStep表示纯色循环方向。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模式一由HandlePureMode()实现。函数先根据pureIndex显示红、绿、蓝中的一种颜色，然后把1秒保持时间拆分为多个10ms小延时，在等待过程中不断扫描K1和K2。若K1按下，则pureStep取反，实现红-&gt;绿-&gt;蓝与红-&gt;蓝-&gt;绿之间的方向切换；若K2按下，则mode切换为MODE_MIXED。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模式二由HandleMixedMode()实现。mixedColors数组保存黄、紫、青、白四种混色。K1按下时mixedIndex加1并对4取余，使混色按黄-&gt;紫-&gt;青-&gt;白循环；K2按下时mode改回MODE_PURE，返回纯色循环模式。</w:t>
            </w:r>
          </w:p>
          <w:p>
            <w:pPr>
              <w:spacing w:line="300" w:lineRule="auto" w:after="60"/>
            </w:pPr>
            <w:r>
              <w:rPr>
                <w:rFonts w:ascii="Times New Roman" w:hAnsi="Times New Roman" w:eastAsia="宋体"/>
                <w:b/>
                <w:sz w:val="24"/>
              </w:rPr>
              <w:t>四、实验调试步骤、实验数据记录及实验结果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首先以野火第13章按键检测例程为基础建立EX11工程，确认工程中已包含CMSIS、标准外设库、startup启动文件、system_stm32f10x.c以及GPIO相关库文件。然后替换User/main.c、led/bsp_led.c、led/bsp_led.h、key/bsp_key.c、key/bsp_key.h，并确认工程Include Paths包含User、User/led和User/key。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在Keil中执行Build，确认main.c、bsp_led.c和bsp_key.c均参与编译。编译通过后使用CMSIS-DAP下载到开发板，复位后观察RGB灯和按键响应。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下载后默认进入模式一，RGB灯按红、绿、蓝顺序循环，每种颜色约保持1秒。按下K1后，循环方向发生改变；按下K2后进入模式二，在模式二中按K1，颜色在黄、紫、青、白之间依次切换；再次按K2后返回模式一。实验现象与任务书提高题要求一致。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关键观察是程序没有使用一次性的DelayMs(1000)阻塞等待，而是把1秒拆成10ms轮询，这样在颜色保持期间仍能响应K1和K2。Key_Scan()函数等待按键释放，保证一次按下只触发一次状态变化。</w:t>
            </w:r>
          </w:p>
          <w:p>
            <w:pPr>
              <w:spacing w:line="300" w:lineRule="auto" w:after="60"/>
            </w:pPr>
            <w:r>
              <w:rPr>
                <w:rFonts w:ascii="Times New Roman" w:hAnsi="Times New Roman" w:eastAsia="宋体"/>
                <w:sz w:val="21"/>
              </w:rPr>
              <w:t>【图片占位：模式一红/绿/蓝显示照片】</w:t>
            </w:r>
          </w:p>
          <w:p>
            <w:pPr>
              <w:spacing w:line="300" w:lineRule="auto" w:after="60"/>
            </w:pPr>
            <w:r>
              <w:rPr>
                <w:rFonts w:ascii="Times New Roman" w:hAnsi="Times New Roman" w:eastAsia="宋体"/>
                <w:sz w:val="21"/>
              </w:rPr>
              <w:t>【图片占位：模式二黄/紫/青/白显示照片】</w:t>
            </w:r>
          </w:p>
          <w:p>
            <w:pPr>
              <w:spacing w:line="300" w:lineRule="auto" w:after="60"/>
            </w:pPr>
            <w:r>
              <w:rPr>
                <w:rFonts w:ascii="Times New Roman" w:hAnsi="Times New Roman" w:eastAsia="宋体"/>
                <w:b/>
                <w:sz w:val="24"/>
              </w:rPr>
              <w:t>五、实验结论探讨与分析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通过实验一，我熟悉了STM32标准库工程从打开、编译、下载到复位运行的完整流程，也进一步理解了GPIO输出和GPIO输入在实际板卡上的应用方式。相比51单片机直接操作端口，STM32在使用GPIO前需要先通过RCC使能外设时钟，再配置端口模式和速度。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提高题的核心是状态机思想。mode变量保存当前处于纯色模式还是混色模式，pureIndex和mixedIndex保存当前显示位置，pureStep保存循环方向。主循环只负责根据mode分派到对应处理函数，使程序结构比把所有逻辑写在while(1)中更清楚。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本程序使用软件延时实现约1秒节拍，优点是实现简单，适合基础IO实验演示；不足是精度会受到系统主频、编译优化和循环执行耗时影响。若要进一步提高稳定性，可改用SysTick或TIM定时器产生固定节拍，或使用EXTI外部中断响应按键。</w:t>
            </w:r>
          </w:p>
        </w:tc>
      </w:tr>
    </w:tbl>
    <w:p w14:paraId="703EE3E7">
      <w:pPr>
        <w:spacing w:line="100" w:lineRule="exact"/>
        <w:rPr>
          <w:kern w:val="0"/>
          <w:sz w:val="10"/>
          <w:szCs w:val="10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07" w:right="1134" w:bottom="907" w:left="1985" w:header="851" w:footer="567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E9AC1C">
    <w:pPr>
      <w:pStyle w:val="3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</w:rPr>
      <w:t>3</w:t>
    </w:r>
    <w:r>
      <w:rPr>
        <w:rStyle w:val="6"/>
      </w:rPr>
      <w:fldChar w:fldCharType="end"/>
    </w:r>
  </w:p>
  <w:p w14:paraId="1108CCE9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E76F8">
    <w:pPr>
      <w:pStyle w:val="3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</w:rPr>
      <w:t>2</w:t>
    </w:r>
    <w:r>
      <w:rPr>
        <w:rStyle w:val="6"/>
      </w:rPr>
      <w:fldChar w:fldCharType="end"/>
    </w:r>
  </w:p>
  <w:p w14:paraId="2BE60A76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174C3">
    <w:pPr>
      <w:framePr w:w="357" w:h="14663" w:hRule="exact" w:hSpace="181" w:wrap="around" w:vAnchor="text" w:hAnchor="page" w:x="531" w:y="26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4B68D797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EA834">
    <w:pPr>
      <w:framePr w:w="360" w:h="14664" w:hRule="exact" w:hSpace="180" w:wrap="around" w:vAnchor="text" w:hAnchor="page" w:x="531" w:y="26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1A898932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0CFF0">
    <w:pPr>
      <w:framePr w:w="360" w:h="14664" w:hRule="exact" w:hSpace="180" w:wrap="around" w:vAnchor="text" w:hAnchor="page" w:x="531" w:y="29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459FE59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C91C23"/>
    <w:multiLevelType w:val="singleLevel"/>
    <w:tmpl w:val="58C91C23"/>
    <w:lvl w:ilvl="0" w:tentative="0">
      <w:start w:val="3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attachedTemplate r:id="rId1"/>
  <w:documentProtection w:enforcement="0"/>
  <w:defaultTabStop w:val="420"/>
  <w:hyphenationZone w:val="360"/>
  <w:evenAndOddHeaders w:val="1"/>
  <w:drawingGridHorizontalSpacing w:val="181"/>
  <w:drawingGridVerticalSpacing w:val="48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18A"/>
    <w:rsid w:val="00022E3B"/>
    <w:rsid w:val="00023393"/>
    <w:rsid w:val="000B4059"/>
    <w:rsid w:val="00125404"/>
    <w:rsid w:val="00131CB3"/>
    <w:rsid w:val="001721CA"/>
    <w:rsid w:val="00180CA0"/>
    <w:rsid w:val="001928AE"/>
    <w:rsid w:val="001B0190"/>
    <w:rsid w:val="001B1830"/>
    <w:rsid w:val="001B2151"/>
    <w:rsid w:val="001D62FB"/>
    <w:rsid w:val="001E12D4"/>
    <w:rsid w:val="00234738"/>
    <w:rsid w:val="00325C59"/>
    <w:rsid w:val="00334DD1"/>
    <w:rsid w:val="003664C7"/>
    <w:rsid w:val="003A57E3"/>
    <w:rsid w:val="004459D2"/>
    <w:rsid w:val="00447D56"/>
    <w:rsid w:val="004817D2"/>
    <w:rsid w:val="00487610"/>
    <w:rsid w:val="004A7E4C"/>
    <w:rsid w:val="005E443D"/>
    <w:rsid w:val="005F017A"/>
    <w:rsid w:val="006217DD"/>
    <w:rsid w:val="00661C06"/>
    <w:rsid w:val="00671A63"/>
    <w:rsid w:val="006839A1"/>
    <w:rsid w:val="00683A31"/>
    <w:rsid w:val="00687315"/>
    <w:rsid w:val="006A2CEC"/>
    <w:rsid w:val="006B4915"/>
    <w:rsid w:val="006D718A"/>
    <w:rsid w:val="00717726"/>
    <w:rsid w:val="00723DD1"/>
    <w:rsid w:val="00741773"/>
    <w:rsid w:val="0075261A"/>
    <w:rsid w:val="00786435"/>
    <w:rsid w:val="007B3228"/>
    <w:rsid w:val="007E6442"/>
    <w:rsid w:val="00820D6A"/>
    <w:rsid w:val="008A260B"/>
    <w:rsid w:val="0090290B"/>
    <w:rsid w:val="0092732F"/>
    <w:rsid w:val="00943D56"/>
    <w:rsid w:val="009512F6"/>
    <w:rsid w:val="00961796"/>
    <w:rsid w:val="009E53DF"/>
    <w:rsid w:val="00A10616"/>
    <w:rsid w:val="00A25C88"/>
    <w:rsid w:val="00A66FAB"/>
    <w:rsid w:val="00A701C6"/>
    <w:rsid w:val="00A866D6"/>
    <w:rsid w:val="00A905F9"/>
    <w:rsid w:val="00AD75EA"/>
    <w:rsid w:val="00B26B69"/>
    <w:rsid w:val="00B327A2"/>
    <w:rsid w:val="00BC3740"/>
    <w:rsid w:val="00C94D57"/>
    <w:rsid w:val="00D72023"/>
    <w:rsid w:val="00D72705"/>
    <w:rsid w:val="00D740D9"/>
    <w:rsid w:val="00D962EF"/>
    <w:rsid w:val="00DD42A6"/>
    <w:rsid w:val="00DF03B1"/>
    <w:rsid w:val="00E477E7"/>
    <w:rsid w:val="00EA7227"/>
    <w:rsid w:val="00F00B14"/>
    <w:rsid w:val="00F02189"/>
    <w:rsid w:val="00F66590"/>
    <w:rsid w:val="00F81EF6"/>
    <w:rsid w:val="33497B0A"/>
    <w:rsid w:val="3C0425F4"/>
    <w:rsid w:val="576943BE"/>
    <w:rsid w:val="5B7A7062"/>
    <w:rsid w:val="76B878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jc w:val="center"/>
    </w:pPr>
    <w:rPr>
      <w:rFonts w:ascii="黑体" w:eastAsia="黑体"/>
      <w:b/>
      <w:sz w:val="44"/>
      <w:szCs w:val="36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6">
    <w:name w:val="page number"/>
    <w:basedOn w:val="5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I:\&#65288;E&#65306;&#65289;Docs\&#25105;&#30340;&#23384;&#26723;\&#35838;&#31243;&#23454;&#39564;\&#35013;&#35746;&#27169;&#26495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装订模板</Template>
  <Company>CSU</Company>
  <Pages>4</Pages>
  <Words>144</Words>
  <Characters>144</Characters>
  <Lines>3</Lines>
  <Paragraphs>1</Paragraphs>
  <TotalTime>1.45833333333333</TotalTime>
  <ScaleCrop>false</ScaleCrop>
  <LinksUpToDate>false</LinksUpToDate>
  <CharactersWithSpaces>399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2021-03-03T07:37:00Z</dcterms:created>
  <dc:creator>Weisy</dc:creator>
  <cp:lastModifiedBy>金奕帆</cp:lastModifiedBy>
  <cp:lastPrinted>2017-01-02T15:16:00Z</cp:lastPrinted>
  <dcterms:modified xsi:type="dcterms:W3CDTF">2026-04-10T17:07:18Z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402C113C53254403B9243836A3B8E592_13</vt:lpwstr>
  </property>
</Properties>
</file>